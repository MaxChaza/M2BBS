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E26" w:rsidRPr="005429BE" w:rsidRDefault="000216ED" w:rsidP="00E76932">
      <w:pPr>
        <w:jc w:val="both"/>
        <w:sectPr w:rsidR="00F93E26" w:rsidRPr="005429BE" w:rsidSect="00F93E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pict w14:anchorId="45540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6.2pt;margin-top:-56.65pt;width:104.25pt;height:133.8pt;z-index:251689599;mso-position-horizontal-relative:text;mso-position-vertical-relative:text;mso-width-relative:page;mso-height-relative:page">
            <v:imagedata r:id="rId15" o:title="IMG_2305"/>
          </v:shape>
        </w:pict>
      </w:r>
      <w:r w:rsidR="000B4DB5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B604BF" wp14:editId="1CE11CE2">
                <wp:simplePos x="0" y="0"/>
                <wp:positionH relativeFrom="column">
                  <wp:posOffset>3201670</wp:posOffset>
                </wp:positionH>
                <wp:positionV relativeFrom="paragraph">
                  <wp:posOffset>-835025</wp:posOffset>
                </wp:positionV>
                <wp:extent cx="3304540" cy="1123315"/>
                <wp:effectExtent l="0" t="0" r="0" b="635"/>
                <wp:wrapThrough wrapText="bothSides">
                  <wp:wrapPolygon edited="0">
                    <wp:start x="249" y="0"/>
                    <wp:lineTo x="249" y="21246"/>
                    <wp:lineTo x="21168" y="21246"/>
                    <wp:lineTo x="21168" y="0"/>
                    <wp:lineTo x="249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1123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8321BA" w:rsidRDefault="000B4DB5" w:rsidP="00D873DD">
                            <w:pPr>
                              <w:pStyle w:val="Textedebulles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 professionnel : « </w:t>
                            </w:r>
                            <w:r w:rsidR="005429BE"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evenir chef de projet ou conseiller en systèmes et logiciels informatiques adaptés à la biologie.</w:t>
                            </w:r>
                            <w:r w:rsidR="005311EF"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52.1pt;margin-top:-65.75pt;width:260.2pt;height:88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" filled="f" stroked="f">
                <v:textbox>
                  <w:txbxContent>
                    <w:p w:rsidR="00533C46" w:rsidRPr="008321BA" w:rsidRDefault="000B4DB5" w:rsidP="00D873DD">
                      <w:pPr>
                        <w:pStyle w:val="Textedebulles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 professionnel : « </w:t>
                      </w:r>
                      <w:r w:rsidR="005429BE"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evenir chef de projet ou conseiller en systèmes et logiciels informatiques adaptés à la biologie.</w:t>
                      </w:r>
                      <w:r w:rsidR="005311EF"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E3668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1DC992" wp14:editId="28CA93BF">
                <wp:simplePos x="0" y="0"/>
                <wp:positionH relativeFrom="column">
                  <wp:posOffset>964565</wp:posOffset>
                </wp:positionH>
                <wp:positionV relativeFrom="paragraph">
                  <wp:posOffset>-738505</wp:posOffset>
                </wp:positionV>
                <wp:extent cx="1971675" cy="835025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83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E76932" w:rsidRDefault="00BE3668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37302A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Maxime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37302A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proofErr w:type="spellStart"/>
                            <w:r w:rsidRPr="00C90FAE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Chazalviel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7" type="#_x0000_t202" style="position:absolute;left:0;text-align:left;margin-left:75.95pt;margin-top:-58.15pt;width:155.25pt;height:6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" filled="f" stroked="f">
                <v:textbox>
                  <w:txbxContent>
                    <w:p w:rsidR="00533C46" w:rsidRPr="00E76932" w:rsidRDefault="00BE3668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37302A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Maxime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37302A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proofErr w:type="spellStart"/>
                      <w:r w:rsidRPr="00C90FAE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Chazalviel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45931" w:rsidRPr="005429BE">
        <w:t xml:space="preserve"> </w:t>
      </w:r>
    </w:p>
    <w:p w:rsidR="00AF7C19" w:rsidRPr="005429BE" w:rsidRDefault="000554BA">
      <w:r w:rsidRPr="005429BE">
        <w:rPr>
          <w:noProof/>
        </w:rPr>
        <mc:AlternateContent>
          <mc:Choice Requires="wps">
            <w:drawing>
              <wp:anchor distT="0" distB="0" distL="114300" distR="114300" simplePos="0" relativeHeight="251722751" behindDoc="1" locked="0" layoutInCell="1" allowOverlap="1" wp14:anchorId="591B7090" wp14:editId="0CBA2E6A">
                <wp:simplePos x="0" y="0"/>
                <wp:positionH relativeFrom="column">
                  <wp:posOffset>1215390</wp:posOffset>
                </wp:positionH>
                <wp:positionV relativeFrom="paragraph">
                  <wp:posOffset>9069070</wp:posOffset>
                </wp:positionV>
                <wp:extent cx="3801110" cy="785495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0132" w:rsidRPr="007648F2" w:rsidRDefault="00900132" w:rsidP="00900132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Rugby </w:t>
                            </w:r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 xml:space="preserve">Depuis </w:t>
                            </w:r>
                            <w:proofErr w:type="spellStart"/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l’age</w:t>
                            </w:r>
                            <w:proofErr w:type="spellEnd"/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 xml:space="preserve"> de 5 ans</w:t>
                            </w:r>
                          </w:p>
                          <w:p w:rsidR="00900132" w:rsidRDefault="00900132" w:rsidP="0090013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Cuisine</w:t>
                            </w:r>
                          </w:p>
                          <w:p w:rsidR="00900132" w:rsidRPr="007648F2" w:rsidRDefault="00900132" w:rsidP="0090013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7648F2" w:rsidRPr="007648F2" w:rsidRDefault="007648F2" w:rsidP="007648F2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EC974C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6" o:spid="_x0000_s1028" type="#_x0000_t202" style="position:absolute;margin-left:95.7pt;margin-top:714.1pt;width:299.3pt;height:61.85pt;z-index:-251593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" filled="f" stroked="f">
                <v:textbox>
                  <w:txbxContent>
                    <w:p w:rsidR="00900132" w:rsidRPr="007648F2" w:rsidRDefault="00900132" w:rsidP="00900132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Rugby </w:t>
                      </w:r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 xml:space="preserve">Depuis </w:t>
                      </w:r>
                      <w:proofErr w:type="spellStart"/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>l’age</w:t>
                      </w:r>
                      <w:proofErr w:type="spellEnd"/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 xml:space="preserve"> de 5 ans</w:t>
                      </w:r>
                    </w:p>
                    <w:p w:rsidR="00900132" w:rsidRDefault="00900132" w:rsidP="0090013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Cuisine</w:t>
                      </w:r>
                    </w:p>
                    <w:p w:rsidR="00900132" w:rsidRPr="007648F2" w:rsidRDefault="00900132" w:rsidP="0090013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7648F2" w:rsidRPr="007648F2" w:rsidRDefault="007648F2" w:rsidP="007648F2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 w:cs="SegoePro-Italic"/>
                          <w:i/>
                          <w:iCs/>
                          <w:caps/>
                          <w:color w:val="EC974C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9BE">
        <w:rPr>
          <w:noProof/>
        </w:rPr>
        <mc:AlternateContent>
          <mc:Choice Requires="wps">
            <w:drawing>
              <wp:anchor distT="0" distB="0" distL="114300" distR="114300" simplePos="0" relativeHeight="251648895" behindDoc="0" locked="0" layoutInCell="1" allowOverlap="1" wp14:anchorId="0437030D" wp14:editId="4D7CC72A">
                <wp:simplePos x="0" y="0"/>
                <wp:positionH relativeFrom="column">
                  <wp:posOffset>1216025</wp:posOffset>
                </wp:positionH>
                <wp:positionV relativeFrom="paragraph">
                  <wp:posOffset>6967220</wp:posOffset>
                </wp:positionV>
                <wp:extent cx="3865880" cy="1841500"/>
                <wp:effectExtent l="0" t="0" r="0" b="635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880" cy="184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900132" w:rsidRDefault="00513ED6" w:rsidP="00DC587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Langages </w:t>
                            </w:r>
                          </w:p>
                          <w:p w:rsidR="007648F2" w:rsidRDefault="00513ED6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</w:pPr>
                            <w:r w:rsidRPr="00547708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</w:rPr>
                              <w:t>JAVA</w:t>
                            </w:r>
                            <w:r w:rsidR="00547708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r w:rsidR="00547708" w:rsidRPr="00547708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</w:rPr>
                              <w:t>JavaScript</w:t>
                            </w:r>
                            <w:r w:rsidR="00533C46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C++</w:t>
                            </w:r>
                            <w:proofErr w:type="gram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,PHP</w:t>
                            </w:r>
                            <w:proofErr w:type="gramEnd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proofErr w:type="spell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Xml</w:t>
                            </w:r>
                            <w:proofErr w:type="spellEnd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HTML</w:t>
                            </w:r>
                            <w:r w:rsidR="00533C46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</w:t>
                            </w:r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 CSS, AJAX, </w:t>
                            </w:r>
                            <w:proofErr w:type="spell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OpenGLES</w:t>
                            </w:r>
                            <w:proofErr w:type="spellEnd"/>
                            <w:r w:rsidR="0075489B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Python, Perl</w:t>
                            </w:r>
                            <w:r w:rsidR="002C41C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R</w:t>
                            </w:r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Prolog, </w:t>
                            </w:r>
                            <w:proofErr w:type="spellStart"/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Progol</w:t>
                            </w:r>
                            <w:proofErr w:type="spellEnd"/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SQL</w:t>
                            </w:r>
                          </w:p>
                          <w:p w:rsidR="000554BA" w:rsidRPr="000554BA" w:rsidRDefault="000554BA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</w:pPr>
                            <w:r w:rsidRPr="000554BA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lang w:val="en-GB"/>
                              </w:rPr>
                              <w:t xml:space="preserve">Exploration de </w:t>
                            </w:r>
                            <w:proofErr w:type="spellStart"/>
                            <w:r w:rsidRPr="000554BA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lang w:val="en-GB"/>
                              </w:rPr>
                              <w:t>données</w:t>
                            </w:r>
                            <w:proofErr w:type="spellEnd"/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 xml:space="preserve"> </w:t>
                            </w:r>
                          </w:p>
                          <w:p w:rsidR="000554BA" w:rsidRPr="000554BA" w:rsidRDefault="000554BA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>Data m</w:t>
                            </w:r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 xml:space="preserve">ining, </w:t>
                            </w:r>
                            <w: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>Big d</w:t>
                            </w:r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>ata, Machine learning</w:t>
                            </w:r>
                          </w:p>
                          <w:p w:rsidR="007648F2" w:rsidRDefault="00513ED6" w:rsidP="007648F2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7F7F7F" w:themeColor="text1" w:themeTint="80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Gestion de projet </w:t>
                            </w:r>
                            <w:r w:rsidRPr="00276569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Agile</w:t>
                            </w:r>
                            <w:r w:rsidRPr="00E83E16">
                              <w:rPr>
                                <w:rFonts w:ascii="Corbel" w:hAnsi="Corbel" w:cs="SegoePro-Bold"/>
                                <w:b/>
                                <w:bCs/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:rsidR="007648F2" w:rsidRPr="007648F2" w:rsidRDefault="00513ED6" w:rsidP="007648F2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Analyse </w:t>
                            </w:r>
                            <w:r w:rsidRPr="00276569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UML</w:t>
                            </w:r>
                          </w:p>
                          <w:p w:rsidR="00C90FAE" w:rsidRPr="007648F2" w:rsidRDefault="00C90FAE" w:rsidP="007648F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Anglais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Technique en informatique et en biologie</w:t>
                            </w:r>
                          </w:p>
                          <w:p w:rsidR="00C90FAE" w:rsidRPr="00513ED6" w:rsidRDefault="00C90FAE" w:rsidP="00513ED6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/>
                                <w:b/>
                                <w:i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29" type="#_x0000_t202" style="position:absolute;margin-left:95.75pt;margin-top:548.6pt;width:304.4pt;height:145pt;z-index:251648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" filled="f" stroked="f">
                <v:textbox>
                  <w:txbxContent>
                    <w:p w:rsidR="00533C46" w:rsidRPr="00900132" w:rsidRDefault="00513ED6" w:rsidP="00DC5877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 w:cs="SegoePro-Italic"/>
                          <w:i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Langages </w:t>
                      </w:r>
                    </w:p>
                    <w:p w:rsidR="007648F2" w:rsidRDefault="00513ED6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</w:rPr>
                      </w:pPr>
                      <w:r w:rsidRPr="00547708">
                        <w:rPr>
                          <w:rFonts w:ascii="Corbel" w:hAnsi="Corbel" w:cs="SegoePro-Light"/>
                          <w:b/>
                          <w:color w:val="595959" w:themeColor="text1" w:themeTint="A6"/>
                        </w:rPr>
                        <w:t>JAVA</w:t>
                      </w:r>
                      <w:r w:rsidR="00547708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r w:rsidR="00547708" w:rsidRPr="00547708">
                        <w:rPr>
                          <w:rFonts w:ascii="Corbel" w:hAnsi="Corbel" w:cs="SegoePro-Light"/>
                          <w:b/>
                          <w:color w:val="595959" w:themeColor="text1" w:themeTint="A6"/>
                        </w:rPr>
                        <w:t>JavaScript</w:t>
                      </w:r>
                      <w:r w:rsidR="00533C46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C++</w:t>
                      </w:r>
                      <w:proofErr w:type="gram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,PHP</w:t>
                      </w:r>
                      <w:proofErr w:type="gramEnd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proofErr w:type="spell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Xml</w:t>
                      </w:r>
                      <w:proofErr w:type="spellEnd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HTML</w:t>
                      </w:r>
                      <w:r w:rsidR="00533C46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</w:t>
                      </w:r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 CSS, AJAX, </w:t>
                      </w:r>
                      <w:proofErr w:type="spell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OpenGLES</w:t>
                      </w:r>
                      <w:proofErr w:type="spellEnd"/>
                      <w:r w:rsidR="0075489B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Python, Perl</w:t>
                      </w:r>
                      <w:r w:rsidR="002C41C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R</w:t>
                      </w:r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Prolog, </w:t>
                      </w:r>
                      <w:proofErr w:type="spellStart"/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Progol</w:t>
                      </w:r>
                      <w:proofErr w:type="spellEnd"/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SQL</w:t>
                      </w:r>
                    </w:p>
                    <w:p w:rsidR="000554BA" w:rsidRPr="000554BA" w:rsidRDefault="000554BA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</w:pPr>
                      <w:r w:rsidRPr="000554BA">
                        <w:rPr>
                          <w:rFonts w:ascii="Corbel" w:hAnsi="Corbel" w:cs="SegoePro-Bold"/>
                          <w:b/>
                          <w:bCs/>
                          <w:color w:val="11514B"/>
                          <w:lang w:val="en-GB"/>
                        </w:rPr>
                        <w:t xml:space="preserve">Exploration de </w:t>
                      </w:r>
                      <w:proofErr w:type="spellStart"/>
                      <w:r w:rsidRPr="000554BA">
                        <w:rPr>
                          <w:rFonts w:ascii="Corbel" w:hAnsi="Corbel" w:cs="SegoePro-Bold"/>
                          <w:b/>
                          <w:bCs/>
                          <w:color w:val="11514B"/>
                          <w:lang w:val="en-GB"/>
                        </w:rPr>
                        <w:t>données</w:t>
                      </w:r>
                      <w:proofErr w:type="spellEnd"/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 xml:space="preserve"> </w:t>
                      </w:r>
                    </w:p>
                    <w:p w:rsidR="000554BA" w:rsidRPr="000554BA" w:rsidRDefault="000554BA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</w:pPr>
                      <w: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>Data m</w:t>
                      </w:r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 xml:space="preserve">ining, </w:t>
                      </w:r>
                      <w: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>Big d</w:t>
                      </w:r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>ata, Machine learning</w:t>
                      </w:r>
                    </w:p>
                    <w:p w:rsidR="007648F2" w:rsidRDefault="00513ED6" w:rsidP="007648F2">
                      <w:pPr>
                        <w:rPr>
                          <w:rFonts w:ascii="Corbel" w:hAnsi="Corbel" w:cs="SegoePro-Bold"/>
                          <w:b/>
                          <w:bCs/>
                          <w:color w:val="7F7F7F" w:themeColor="text1" w:themeTint="80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Gestion de projet </w:t>
                      </w:r>
                      <w:r w:rsidRPr="00276569">
                        <w:rPr>
                          <w:rFonts w:ascii="Corbel" w:hAnsi="Corbel"/>
                          <w:color w:val="595959" w:themeColor="text1" w:themeTint="A6"/>
                        </w:rPr>
                        <w:t>Agile</w:t>
                      </w:r>
                      <w:r w:rsidRPr="00E83E16">
                        <w:rPr>
                          <w:rFonts w:ascii="Corbel" w:hAnsi="Corbel" w:cs="SegoePro-Bold"/>
                          <w:b/>
                          <w:bCs/>
                          <w:color w:val="595959" w:themeColor="text1" w:themeTint="A6"/>
                        </w:rPr>
                        <w:t xml:space="preserve"> </w:t>
                      </w:r>
                    </w:p>
                    <w:p w:rsidR="007648F2" w:rsidRPr="007648F2" w:rsidRDefault="00513ED6" w:rsidP="007648F2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Analyse </w:t>
                      </w:r>
                      <w:r w:rsidRPr="00276569">
                        <w:rPr>
                          <w:rFonts w:ascii="Corbel" w:hAnsi="Corbel"/>
                          <w:color w:val="595959" w:themeColor="text1" w:themeTint="A6"/>
                        </w:rPr>
                        <w:t>UML</w:t>
                      </w:r>
                    </w:p>
                    <w:p w:rsidR="00C90FAE" w:rsidRPr="007648F2" w:rsidRDefault="00C90FAE" w:rsidP="007648F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Anglais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ap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Technique en informatique et en biologie</w:t>
                      </w:r>
                    </w:p>
                    <w:p w:rsidR="00C90FAE" w:rsidRPr="00513ED6" w:rsidRDefault="00C90FAE" w:rsidP="00513ED6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/>
                          <w:b/>
                          <w:i/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6719" behindDoc="0" locked="0" layoutInCell="1" allowOverlap="1" wp14:anchorId="46F16E00" wp14:editId="3715C460">
                <wp:simplePos x="0" y="0"/>
                <wp:positionH relativeFrom="column">
                  <wp:posOffset>852805</wp:posOffset>
                </wp:positionH>
                <wp:positionV relativeFrom="paragraph">
                  <wp:posOffset>8813800</wp:posOffset>
                </wp:positionV>
                <wp:extent cx="2738120" cy="263525"/>
                <wp:effectExtent l="0" t="0" r="5080" b="3175"/>
                <wp:wrapThrough wrapText="bothSides">
                  <wp:wrapPolygon edited="0">
                    <wp:start x="0" y="0"/>
                    <wp:lineTo x="0" y="20299"/>
                    <wp:lineTo x="21490" y="20299"/>
                    <wp:lineTo x="21490" y="0"/>
                    <wp:lineTo x="0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3525"/>
                          <a:chOff x="43740" y="-27588"/>
                          <a:chExt cx="2738120" cy="264160"/>
                        </a:xfrm>
                        <a:solidFill>
                          <a:srgbClr val="11514B"/>
                        </a:solidFill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43740" y="-27588"/>
                            <a:ext cx="2738120" cy="2641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AE5FB9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</w:t>
                              </w:r>
                              <w:r w:rsidR="00A51A80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="00533C46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d’intérêt</w:t>
                              </w:r>
                              <w:r w:rsidR="00A51A80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240" y="21847"/>
                            <a:ext cx="199390" cy="1435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30" style="position:absolute;margin-left:67.15pt;margin-top:694pt;width:215.6pt;height:20.75pt;z-index:251646719;mso-height-relative:margin" coordorigin="437,-275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">
                <v:shape id="Zone de texte 73" o:spid="_x0000_s1031" type="#_x0000_t202" style="position:absolute;left:437;top:-275;width:27381;height:2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W88MA&#10;AADbAAAADwAAAGRycy9kb3ducmV2LnhtbESP0WrCQBRE3wv9h+UWfCl1o4JK6ipFCIRQH6p+wG32&#10;mg1m74bsmsS/7wpCH4eZOcNsdqNtRE+drx0rmE0TEMSl0zVXCs6n7GMNwgdkjY1jUnAnD7vt68sG&#10;U+0G/qH+GCoRIexTVGBCaFMpfWnIop+6ljh6F9dZDFF2ldQdDhFuGzlPkqW0WHNcMNjS3lB5Pd6s&#10;gnfTJofvS/6b6WVproXHle0LpSZv49cniEBj+A8/27lWsFrA40v8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nW88MAAADbAAAADwAAAAAAAAAAAAAAAACYAgAAZHJzL2Rv&#10;d25yZXYueG1sUEsFBgAAAAAEAAQA9QAAAIgDAAAAAA==&#10;" filled="f" stroked="f">
                  <v:textbox>
                    <w:txbxContent>
                      <w:p w:rsidR="00533C46" w:rsidRPr="00DC5877" w:rsidRDefault="00AE5FB9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</w:t>
                        </w:r>
                        <w:r w:rsidR="00A51A80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="00533C46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d’intérêt</w:t>
                        </w:r>
                        <w:r w:rsidR="00A51A80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32" type="#_x0000_t75" style="position:absolute;left:25202;top:218;width:1994;height: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nKi7AAAAA2wAAAA8AAABkcnMvZG93bnJldi54bWxET89rwjAUvg/8H8ITdptphY1RjVILsrGd&#10;2u3g8ZE8m2LzUppo639vDoMdP77f2/3senGjMXSeFeSrDASx9qbjVsHvz/HlHUSIyAZ7z6TgTgH2&#10;u8XTFgvjJ67p1sRWpBAOBSqwMQ6FlEFbchhWfiBO3NmPDmOCYyvNiFMKd71cZ9mbdNhxarA4UGVJ&#10;X5qrU/BdHu3XqaouGbr6UOeV/nBSK/W8nMsNiEhz/Bf/uT+Ngte0Pn1JP0D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GcqLsAAAADbAAAADwAAAAAAAAAAAAAAAACfAgAA&#10;ZHJzL2Rvd25yZXYueG1sUEsFBgAAAAAEAAQA9wAAAIwDAAAAAA==&#10;">
                  <v:imagedata r:id="rId17" o:title=""/>
                  <v:path arrowok="t"/>
                </v:shape>
                <w10:wrap type="through"/>
              </v:group>
            </w:pict>
          </mc:Fallback>
        </mc:AlternateContent>
      </w:r>
      <w:r w:rsidR="00900132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86143" behindDoc="0" locked="0" layoutInCell="1" allowOverlap="1" wp14:anchorId="60AA4334" wp14:editId="7EE117C0">
                <wp:simplePos x="0" y="0"/>
                <wp:positionH relativeFrom="column">
                  <wp:posOffset>1216660</wp:posOffset>
                </wp:positionH>
                <wp:positionV relativeFrom="paragraph">
                  <wp:posOffset>3663950</wp:posOffset>
                </wp:positionV>
                <wp:extent cx="4572000" cy="3179445"/>
                <wp:effectExtent l="0" t="0" r="0" b="190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3179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4B0" w:rsidRPr="00900132" w:rsidRDefault="00E36CF4" w:rsidP="008354B0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Master 2 Bioinformatique et biologie des Systèmes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48F2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2014 - 2015 </w:t>
                            </w:r>
                          </w:p>
                          <w:p w:rsidR="007648F2" w:rsidRPr="00E83E16" w:rsidRDefault="008354B0" w:rsidP="007648F2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Toulouse III Université Paul Sabatier</w:t>
                            </w:r>
                          </w:p>
                          <w:p w:rsidR="007648F2" w:rsidRPr="00E20AF4" w:rsidRDefault="007648F2" w:rsidP="007648F2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E8D82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E36CF4" w:rsidP="00E20AF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Master 1 Microbiologie </w:t>
                            </w:r>
                            <w:proofErr w:type="spellStart"/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Agrobiosciences</w:t>
                            </w:r>
                            <w:proofErr w:type="spellEnd"/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Bioinformatique et biologie des Systèmes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2013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-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2014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Toulouse III Université Paul Sabatier</w:t>
                            </w:r>
                          </w:p>
                          <w:p w:rsidR="00533C46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Spécialité </w:t>
                            </w:r>
                            <w:proofErr w:type="spellStart"/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bioinformatique</w:t>
                            </w:r>
                            <w:proofErr w:type="spellEnd"/>
                          </w:p>
                          <w:p w:rsid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E20AF4" w:rsidRDefault="00E36C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Licence informatique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2011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2012</w:t>
                            </w:r>
                            <w:r w:rsidR="00533C46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E20AF4" w:rsidRPr="00E20AF4">
                              <w:rPr>
                                <w:rFonts w:ascii="Corbel" w:hAnsi="Corbel" w:cs="SegoePro-Bold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Faculté des sciences techniques de Limoges 87</w:t>
                            </w:r>
                          </w:p>
                          <w:p w:rsid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Wingdings" w:hAnsi="Wingdings"/>
                                <w:color w:val="279080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E36C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DUT informatique</w:t>
                            </w:r>
                            <w:r w:rsidR="00B20885"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2008 - 2011</w:t>
                            </w:r>
                            <w:r w:rsidR="00770BCC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IUT de Limoges</w:t>
                            </w:r>
                          </w:p>
                          <w:p w:rsidR="00E20AF4" w:rsidRP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ind w:left="17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B20885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Baccalauréat série Scientifique option SVT</w:t>
                            </w:r>
                            <w:r w:rsidR="002F0B4E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2008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Lycée Jean Lurçat Saint-Céré</w:t>
                            </w:r>
                          </w:p>
                          <w:p w:rsidR="00E20AF4" w:rsidRP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770BCC" w:rsidRPr="004B60AA" w:rsidRDefault="00770BCC" w:rsidP="00770BCC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29" type="#_x0000_t202" style="position:absolute;margin-left:95.8pt;margin-top:288.5pt;width:5in;height:250.35pt;z-index:251686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" filled="f" stroked="f">
                <v:textbox>
                  <w:txbxContent>
                    <w:p w:rsidR="008354B0" w:rsidRPr="00900132" w:rsidRDefault="00E36CF4" w:rsidP="008354B0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Master 2 Bioinformatique et biologie des Systèmes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648F2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2014 - 2015 </w:t>
                      </w:r>
                    </w:p>
                    <w:p w:rsidR="007648F2" w:rsidRPr="00E83E16" w:rsidRDefault="008354B0" w:rsidP="007648F2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Toulouse III Université Paul Sabatier</w:t>
                      </w:r>
                    </w:p>
                    <w:p w:rsidR="007648F2" w:rsidRPr="00E20AF4" w:rsidRDefault="007648F2" w:rsidP="007648F2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E8D82"/>
                          <w:sz w:val="24"/>
                          <w:szCs w:val="24"/>
                        </w:rPr>
                      </w:pPr>
                    </w:p>
                    <w:p w:rsidR="00E20AF4" w:rsidRPr="00900132" w:rsidRDefault="00E36CF4" w:rsidP="00E20AF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Master 1 Microbiologie </w:t>
                      </w:r>
                      <w:proofErr w:type="spellStart"/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Agrobiosciences</w:t>
                      </w:r>
                      <w:proofErr w:type="spellEnd"/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Bioinformatique et biologie des Systèmes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2013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-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2014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Toulouse III Université Paul Sabatier</w:t>
                      </w:r>
                    </w:p>
                    <w:p w:rsidR="00533C46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Spécialité </w:t>
                      </w:r>
                      <w:proofErr w:type="spellStart"/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bioinformatique</w:t>
                      </w:r>
                      <w:proofErr w:type="spellEnd"/>
                    </w:p>
                    <w:p w:rsid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E20AF4" w:rsidRPr="00E20AF4" w:rsidRDefault="00E36C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Licence informatique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2011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-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2012</w:t>
                      </w:r>
                      <w:r w:rsidR="00533C46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 </w:t>
                      </w:r>
                      <w:r w:rsidR="00E20AF4" w:rsidRPr="00E20AF4">
                        <w:rPr>
                          <w:rFonts w:ascii="Corbel" w:hAnsi="Corbel" w:cs="SegoePro-Bold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ab/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Faculté des sciences techniques de Limoges 87</w:t>
                      </w:r>
                    </w:p>
                    <w:p w:rsid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Wingdings" w:hAnsi="Wingdings"/>
                          <w:color w:val="279080"/>
                          <w:sz w:val="24"/>
                          <w:szCs w:val="24"/>
                        </w:rPr>
                      </w:pPr>
                    </w:p>
                    <w:p w:rsidR="00E20AF4" w:rsidRPr="00900132" w:rsidRDefault="00E36C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DUT informatique</w:t>
                      </w:r>
                      <w:r w:rsidR="00B20885"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2008 - 2011</w:t>
                      </w:r>
                      <w:r w:rsidR="00770BCC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IUT de Limoges</w:t>
                      </w:r>
                    </w:p>
                    <w:p w:rsidR="00E20AF4" w:rsidRP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ind w:left="170"/>
                        <w:textAlignment w:val="center"/>
                        <w:rPr>
                          <w:rFonts w:ascii="Corbel" w:hAnsi="Corbel" w:cs="SegoePro-Bold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="00E20AF4" w:rsidRPr="00900132" w:rsidRDefault="00B20885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Baccalauréat série Scientifique option SVT</w:t>
                      </w:r>
                      <w:r w:rsidR="002F0B4E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2008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Lycée Jean Lurçat Saint-Céré</w:t>
                      </w:r>
                    </w:p>
                    <w:p w:rsidR="00E20AF4" w:rsidRP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770BCC" w:rsidRPr="004B60AA" w:rsidRDefault="00770BCC" w:rsidP="00770BCC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0132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C59163D" wp14:editId="20B6F4CF">
                <wp:simplePos x="0" y="0"/>
                <wp:positionH relativeFrom="column">
                  <wp:posOffset>855980</wp:posOffset>
                </wp:positionH>
                <wp:positionV relativeFrom="paragraph">
                  <wp:posOffset>3397885</wp:posOffset>
                </wp:positionV>
                <wp:extent cx="2720975" cy="263525"/>
                <wp:effectExtent l="0" t="0" r="3175" b="3175"/>
                <wp:wrapThrough wrapText="bothSides">
                  <wp:wrapPolygon edited="0">
                    <wp:start x="0" y="0"/>
                    <wp:lineTo x="0" y="20299"/>
                    <wp:lineTo x="21474" y="20299"/>
                    <wp:lineTo x="21474" y="0"/>
                    <wp:lineTo x="0" y="0"/>
                  </wp:wrapPolygon>
                </wp:wrapThrough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0975" cy="263525"/>
                          <a:chOff x="16932" y="76232"/>
                          <a:chExt cx="2721187" cy="264160"/>
                        </a:xfrm>
                        <a:solidFill>
                          <a:srgbClr val="11514B"/>
                        </a:solidFill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16932" y="76232"/>
                            <a:ext cx="2721187" cy="2641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131309"/>
                            <a:ext cx="222885" cy="146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" o:spid="_x0000_s1030" style="position:absolute;margin-left:67.4pt;margin-top:267.55pt;width:214.25pt;height:20.75pt;z-index:251649536;mso-width-relative:margin;mso-height-relative:margin" coordorigin="169,762" coordsize="2721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">
                <v:shape id="Zone de texte 65" o:spid="_x0000_s1031" type="#_x0000_t202" style="position:absolute;left:169;top:762;width:27212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V9wcQA&#10;AADbAAAADwAAAGRycy9kb3ducmV2LnhtbESPwWrDMBBE74X8g9hALqWRU6gbnMgmBAwhtIe6+YCt&#10;tbFMrJWxVNv5+6pQ6HGYmTfMvphtJ0YafOtYwWadgCCunW65UXD5LJ+2IHxA1tg5JgV38lDki4c9&#10;ZtpN/EFjFRoRIewzVGBC6DMpfW3Iol+7njh6VzdYDFEOjdQDThFuO/mcJKm02HJcMNjT0VB9q76t&#10;gkfTJ+9v19NXqdPa3M4eX+14Vmq1nA87EIHm8B/+a5+0gvQF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FfcHEAAAA2wAAAA8AAAAAAAAAAAAAAAAAmAIAAGRycy9k&#10;b3ducmV2LnhtbFBLBQYAAAAABAAEAPUAAACJAwAAAAA=&#10;" filled="f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3" o:spid="_x0000_s1032" type="#_x0000_t75" style="position:absolute;left:24622;top:1313;width:2228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NBFbEAAAA2wAAAA8AAABkcnMvZG93bnJldi54bWxEj91qwkAUhO8LvsNyCt7ppkVKSV1DKBZ/&#10;wGJtvT9kj9nQ7NmQXWPSp3cFoZfDzHzDzLPe1qKj1leOFTxNExDEhdMVlwp+vj8mryB8QNZYOyYF&#10;A3nIFqOHOabaXfiLukMoRYSwT1GBCaFJpfSFIYt+6hri6J1cazFE2ZZSt3iJcFvL5yR5kRYrjgsG&#10;G3o3VPwezlbBttztc7nbONRLs+o+/wbfHAelxo99/gYiUB/+w/f2WiuYzeD2Jf4Aubg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NBFbEAAAA2wAAAA8AAAAAAAAAAAAAAAAA&#10;nwIAAGRycy9kb3ducmV2LnhtbFBLBQYAAAAABAAEAPcAAACQAwAAAAA=&#10;">
                  <v:imagedata r:id="rId19" o:title=""/>
                  <v:path arrowok="t"/>
                </v:shape>
                <w10:wrap type="through"/>
              </v:group>
            </w:pict>
          </mc:Fallback>
        </mc:AlternateContent>
      </w:r>
      <w:r w:rsidR="00E36CF4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5DA6A17" wp14:editId="4724B35F">
                <wp:simplePos x="0" y="0"/>
                <wp:positionH relativeFrom="column">
                  <wp:posOffset>1216660</wp:posOffset>
                </wp:positionH>
                <wp:positionV relativeFrom="paragraph">
                  <wp:posOffset>1201420</wp:posOffset>
                </wp:positionV>
                <wp:extent cx="4505325" cy="2527300"/>
                <wp:effectExtent l="0" t="0" r="0" b="6350"/>
                <wp:wrapThrough wrapText="bothSides">
                  <wp:wrapPolygon edited="0">
                    <wp:start x="183" y="0"/>
                    <wp:lineTo x="183" y="21491"/>
                    <wp:lineTo x="21280" y="21491"/>
                    <wp:lineTo x="21280" y="0"/>
                    <wp:lineTo x="183" y="0"/>
                  </wp:wrapPolygon>
                </wp:wrapThrough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252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533C46" w:rsidRPr="002303A4" w:rsidRDefault="00E968B5" w:rsidP="00F52B9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IRIT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Développeur Android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3C46" w:rsidRPr="005429BE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Stage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2014</w:t>
                            </w:r>
                          </w:p>
                          <w:p w:rsidR="00533C46" w:rsidRPr="00E83E16" w:rsidRDefault="00BE3668" w:rsidP="00791F2D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Création d’une plateforme d’évaluation</w:t>
                            </w:r>
                            <w:r w:rsidR="002C41C0"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dédiée à la recherche</w:t>
                            </w:r>
                          </w:p>
                          <w:p w:rsidR="00BE3668" w:rsidRPr="00E83E16" w:rsidRDefault="00BE3668" w:rsidP="00BE3668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Développement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Android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OpenGLES</w:t>
                            </w:r>
                            <w:proofErr w:type="spellEnd"/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(3D)</w:t>
                            </w:r>
                          </w:p>
                          <w:p w:rsidR="00533C46" w:rsidRDefault="00533C46" w:rsidP="007648F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E968B5" w:rsidRDefault="00E968B5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Quadran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à Toulouse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Développeur JAVA </w:t>
                            </w:r>
                            <w:r w:rsidR="00533C46"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E968B5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Stage 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2011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0288C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Développement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JAVA</w:t>
                            </w:r>
                          </w:p>
                          <w:p w:rsidR="000674B6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Technologies :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Swing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servlet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base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de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données</w:t>
                            </w:r>
                          </w:p>
                          <w:p w:rsidR="00533C46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Gestion</w:t>
                            </w:r>
                            <w:bookmarkStart w:id="0" w:name="_GoBack"/>
                            <w:bookmarkEnd w:id="0"/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de projet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Agile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33C46" w:rsidRDefault="00533C46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2303A4" w:rsidRDefault="00E968B5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Andros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Biars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/Cère 46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0132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Manutentionnaire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429BE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674B6"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Etés 2008 à 2012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33C46" w:rsidRPr="00E83E16" w:rsidRDefault="00770BCC" w:rsidP="00770BC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5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/>
                                <w:b/>
                                <w:color w:val="595959" w:themeColor="text1" w:themeTint="A6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Gestion de machine de production de gourde</w:t>
                            </w:r>
                            <w:r w:rsidR="00425919"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s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Andros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3" o:spid="_x0000_s1033" type="#_x0000_t202" style="position:absolute;margin-left:95.8pt;margin-top:94.6pt;width:354.75pt;height:199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" filled="f" stroked="f">
                <v:textbox>
                  <w:txbxContent>
                    <w:p w:rsidR="00533C46" w:rsidRPr="002303A4" w:rsidRDefault="00E968B5" w:rsidP="00F52B9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IRIT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Développeur Android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533C46" w:rsidRPr="005429BE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Stage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2014</w:t>
                      </w:r>
                    </w:p>
                    <w:p w:rsidR="00533C46" w:rsidRPr="00E83E16" w:rsidRDefault="00BE3668" w:rsidP="00791F2D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Création d’une plateforme d’évaluation</w:t>
                      </w:r>
                      <w:r w:rsidR="002C41C0"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dédiée à la recherche</w:t>
                      </w:r>
                    </w:p>
                    <w:p w:rsidR="00BE3668" w:rsidRPr="00E83E16" w:rsidRDefault="00BE3668" w:rsidP="00BE3668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b/>
                          <w:i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Développement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Android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OpenGLES</w:t>
                      </w:r>
                      <w:proofErr w:type="spellEnd"/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(3D)</w:t>
                      </w:r>
                    </w:p>
                    <w:p w:rsidR="00533C46" w:rsidRDefault="00533C46" w:rsidP="007648F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E968B5" w:rsidRDefault="00E968B5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Quadran</w:t>
                      </w:r>
                      <w:proofErr w:type="spellEnd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à Toulouse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Développeur JAVA </w:t>
                      </w:r>
                      <w:r w:rsidR="00533C46"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E968B5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Stage 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2011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B0288C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Développement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JAVA</w:t>
                      </w:r>
                    </w:p>
                    <w:p w:rsidR="000674B6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Technologies :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Swing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servlet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base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de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données</w:t>
                      </w:r>
                    </w:p>
                    <w:p w:rsidR="00533C46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Gestion de projet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Agile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</w:p>
                    <w:p w:rsidR="00533C46" w:rsidRDefault="00533C46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2303A4" w:rsidRDefault="00E968B5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Andros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Biars</w:t>
                      </w:r>
                      <w:proofErr w:type="spellEnd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/Cère 46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900132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Manutentionnaire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5429BE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0674B6"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Etés 2008 à 2012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533C46" w:rsidRPr="00E83E16" w:rsidRDefault="00770BCC" w:rsidP="00770BCC">
                      <w:pPr>
                        <w:pStyle w:val="Textedebulles"/>
                        <w:widowControl w:val="0"/>
                        <w:numPr>
                          <w:ilvl w:val="1"/>
                          <w:numId w:val="35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/>
                          <w:b/>
                          <w:color w:val="595959" w:themeColor="text1" w:themeTint="A6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Gestion de machine de production de gourde</w:t>
                      </w:r>
                      <w:r w:rsidR="00425919"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s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Andros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5319B" w:rsidRPr="005429BE">
        <w:rPr>
          <w:noProof/>
        </w:rPr>
        <w:drawing>
          <wp:anchor distT="0" distB="0" distL="114300" distR="114300" simplePos="0" relativeHeight="251634175" behindDoc="1" locked="0" layoutInCell="1" allowOverlap="1" wp14:anchorId="66021422" wp14:editId="78CB4745">
            <wp:simplePos x="0" y="0"/>
            <wp:positionH relativeFrom="column">
              <wp:posOffset>1664335</wp:posOffset>
            </wp:positionH>
            <wp:positionV relativeFrom="paragraph">
              <wp:posOffset>1216025</wp:posOffset>
            </wp:positionV>
            <wp:extent cx="8515350" cy="8844280"/>
            <wp:effectExtent l="0" t="1238250" r="0" b="680720"/>
            <wp:wrapNone/>
            <wp:docPr id="7" name="Image 7" descr="F:\Travail\CV Lettre\vieux\brinBl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ravail\CV Lettre\vieux\brinBle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36427">
                      <a:off x="0" y="0"/>
                      <a:ext cx="8515350" cy="88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8F2" w:rsidRPr="005429BE">
        <w:rPr>
          <w:noProof/>
        </w:rPr>
        <mc:AlternateContent>
          <mc:Choice Requires="wpg">
            <w:drawing>
              <wp:anchor distT="0" distB="0" distL="114300" distR="114300" simplePos="0" relativeHeight="251704831" behindDoc="0" locked="0" layoutInCell="1" allowOverlap="1" wp14:anchorId="7BF93984" wp14:editId="23208699">
                <wp:simplePos x="0" y="0"/>
                <wp:positionH relativeFrom="column">
                  <wp:posOffset>861695</wp:posOffset>
                </wp:positionH>
                <wp:positionV relativeFrom="paragraph">
                  <wp:posOffset>6857365</wp:posOffset>
                </wp:positionV>
                <wp:extent cx="2738120" cy="263525"/>
                <wp:effectExtent l="0" t="0" r="5080" b="3175"/>
                <wp:wrapThrough wrapText="bothSides">
                  <wp:wrapPolygon edited="0">
                    <wp:start x="0" y="0"/>
                    <wp:lineTo x="0" y="20299"/>
                    <wp:lineTo x="21490" y="20299"/>
                    <wp:lineTo x="21490" y="0"/>
                    <wp:lineTo x="0" y="0"/>
                  </wp:wrapPolygon>
                </wp:wrapThrough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3525"/>
                          <a:chOff x="-5349" y="-662436"/>
                          <a:chExt cx="2738120" cy="264161"/>
                        </a:xfrm>
                        <a:solidFill>
                          <a:srgbClr val="11514B"/>
                        </a:solidFill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-5349" y="-662436"/>
                            <a:ext cx="2738120" cy="2641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Compétences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8016" y="-639971"/>
                            <a:ext cx="129540" cy="20828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" o:spid="_x0000_s1038" style="position:absolute;margin-left:67.85pt;margin-top:539.95pt;width:215.6pt;height:20.75pt;z-index:251704831;mso-height-relative:margin" coordorigin="-53,-6624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">
                <v:shape id="Zone de texte 69" o:spid="_x0000_s1039" type="#_x0000_t202" style="position:absolute;left:-53;top:-6624;width:27380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3xMQA&#10;AADbAAAADwAAAGRycy9kb3ducmV2LnhtbESPwWrDMBBE74X8g9hALqWR04PbOJFNCBhCaA918wFb&#10;a2OZWCtjqbbz91Wh0OMwM2+YfTHbTow0+Naxgs06AUFcO91yo+DyWT69gvABWWPnmBTcyUORLx72&#10;mGk38QeNVWhEhLDPUIEJoc+k9LUhi37teuLoXd1gMUQ5NFIPOEW47eRzkqTSYstxwWBPR0P1rfq2&#10;Ch5Nn7y/XU9fpU5rczt7fLHjWanVcj7sQASaw3/4r33SCtIt/H6JP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Id8TEAAAA2wAAAA8AAAAAAAAAAAAAAAAAmAIAAGRycy9k&#10;b3ducmV2LnhtbFBLBQYAAAAABAAEAPUAAACJAwAAAAA=&#10;" filled="f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Compétences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4" o:spid="_x0000_s1040" type="#_x0000_t75" style="position:absolute;left:25280;top:-6399;width:1295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EWQjFAAAA2wAAAA8AAABkcnMvZG93bnJldi54bWxEj0FrAjEUhO9C/0N4hV6kZrW1ldUoIgoe&#10;2oOrUL09Ns/dxeQlbFLd/ntTKPQ4zMw3zGzRWSOu1IbGsYLhIANBXDrdcKXgsN88T0CEiKzROCYF&#10;PxRgMX/ozTDX7sY7uhaxEgnCIUcFdYw+lzKUNVkMA+eJk3d2rcWYZFtJ3eItwa2Royx7kxYbTgs1&#10;elrVVF6Kb6vgtPSax/7FHC/mMFr3x5OvT/xQ6umxW05BROrif/ivvdUKXt/h90v6AXJ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hFkIxQAAANsAAAAPAAAAAAAAAAAAAAAA&#10;AJ8CAABkcnMvZG93bnJldi54bWxQSwUGAAAAAAQABAD3AAAAkQMAAAAA&#10;">
                  <v:imagedata r:id="rId22" o:title=""/>
                  <v:path arrowok="t"/>
                </v:shape>
                <w10:wrap type="through"/>
              </v:group>
            </w:pict>
          </mc:Fallback>
        </mc:AlternateContent>
      </w:r>
      <w:r w:rsidR="005429BE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1D868FC" wp14:editId="56405760">
                <wp:simplePos x="0" y="0"/>
                <wp:positionH relativeFrom="column">
                  <wp:posOffset>-716915</wp:posOffset>
                </wp:positionH>
                <wp:positionV relativeFrom="paragraph">
                  <wp:posOffset>1180465</wp:posOffset>
                </wp:positionV>
                <wp:extent cx="1459865" cy="4310380"/>
                <wp:effectExtent l="0" t="0" r="0" b="0"/>
                <wp:wrapThrough wrapText="bothSides">
                  <wp:wrapPolygon edited="0">
                    <wp:start x="564" y="0"/>
                    <wp:lineTo x="564" y="21479"/>
                    <wp:lineTo x="20576" y="21479"/>
                    <wp:lineTo x="20576" y="0"/>
                    <wp:lineTo x="564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431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5429BE" w:rsidRDefault="000B4DB5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14 Rue des casernes,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Appt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B10 31400 Toulouse</w:t>
                            </w:r>
                          </w:p>
                          <w:p w:rsidR="004D19B3" w:rsidRDefault="00533C46" w:rsidP="004D19B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0E5A1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06 </w:t>
                            </w:r>
                            <w:r w:rsidR="000B4DB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83 13 41 95</w:t>
                            </w:r>
                          </w:p>
                          <w:p w:rsidR="00533C46" w:rsidRPr="004D19B3" w:rsidRDefault="00533C46" w:rsidP="004D19B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B4DB5" w:rsidRPr="000B4DB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maxime.chazalviel@gmail.com</w:t>
                            </w:r>
                          </w:p>
                          <w:p w:rsidR="00723E58" w:rsidRDefault="005429BE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24 </w:t>
                            </w:r>
                            <w:r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  <w:r w:rsidR="00723E58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33C46" w:rsidRPr="00723E58" w:rsidRDefault="000B4DB5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69DA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Permis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41" type="#_x0000_t202" style="position:absolute;margin-left:-56.45pt;margin-top:92.95pt;width:114.95pt;height:339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" filled="f" stroked="f">
                <v:textbox>
                  <w:txbxContent>
                    <w:p w:rsidR="00533C46" w:rsidRPr="005429BE" w:rsidRDefault="000B4DB5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14 Rue des casernes, </w:t>
                      </w: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Appt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B10 31400 Toulouse</w:t>
                      </w:r>
                    </w:p>
                    <w:p w:rsidR="004D19B3" w:rsidRDefault="00533C46" w:rsidP="004D19B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0E5A1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06 </w:t>
                      </w:r>
                      <w:r w:rsidR="000B4DB5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83 13 41 95</w:t>
                      </w:r>
                    </w:p>
                    <w:p w:rsidR="00533C46" w:rsidRPr="004D19B3" w:rsidRDefault="00533C46" w:rsidP="004D19B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B4DB5" w:rsidRPr="000B4DB5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maxime.chazalviel@gmail.com</w:t>
                      </w:r>
                    </w:p>
                    <w:p w:rsidR="00723E58" w:rsidRDefault="005429BE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24 </w:t>
                      </w:r>
                      <w:r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</w:t>
                      </w:r>
                      <w:r w:rsidR="00723E58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33C46" w:rsidRPr="00723E58" w:rsidRDefault="000B4DB5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69DA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Permis 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B01AB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7D2BEA5" wp14:editId="2AE8A3F9">
                <wp:simplePos x="0" y="0"/>
                <wp:positionH relativeFrom="column">
                  <wp:posOffset>867093</wp:posOffset>
                </wp:positionH>
                <wp:positionV relativeFrom="paragraph">
                  <wp:posOffset>936308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8131F3" w:rsidRDefault="00533C46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aps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xpérience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professionnelle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o:spid="_x0000_s1042" style="position:absolute;margin-left:68.3pt;margin-top:73.75pt;width:215.6pt;height:20.8pt;z-index:251640320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">
                <v:shape id="Zone de texte 18" o:spid="_x0000_s1043" type="#_x0000_t202" style="position:absolute;width:27381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W7sQA&#10;AADbAAAADwAAAGRycy9kb3ducmV2LnhtbESPQW/CMAyF75P4D5En7TZSdphYISC0bmjaibFxN41p&#10;KxqnJCl0/Pr5MImbrff83uf5cnCtOlOIjWcDk3EGirj0tuHKwM/3++MUVEzIFlvPZOCXIiwXo7s5&#10;5tZf+IvO21QpCeGYo4E6pS7XOpY1OYxj3xGLdvDBYZI1VNoGvEi4a/VTlj1rhw1LQ40dvdZUHre9&#10;M/C53lm6vvXh5VT1RbHfTDbrojXm4X5YzUAlGtLN/H/9YQVfYOUXGU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JVu7EAAAA2wAAAA8AAAAAAAAAAAAAAAAAmAIAAGRycy9k&#10;b3ducmV2LnhtbFBLBQYAAAAABAAEAPUAAACJAwAAAAA=&#10;" fillcolor="#11514b" stroked="f">
                  <v:textbox>
                    <w:txbxContent>
                      <w:p w:rsidR="00533C46" w:rsidRPr="008131F3" w:rsidRDefault="00533C46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131F3">
                          <w:rPr>
                            <w:rFonts w:ascii="Corbel" w:hAnsi="Corbel" w:cs="SegoePro-Light"/>
                            <w:b/>
                            <w:caps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xpérience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professionnelle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44" type="#_x0000_t75" style="position:absolute;left:24765;top:476;width:1847;height:1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hbO2/AAAA2wAAAA8AAABkcnMvZG93bnJldi54bWxET89rwjAUvgv+D+ENvGk6HU46o5SOynZc&#10;Jz0/mre22LyUJGvrf78cBh4/vt/H82x6MZLznWUFz5sEBHFtdceNgut3sT6A8AFZY2+ZFNzJw/m0&#10;XBwx1XbiLxrL0IgYwj5FBW0IQyqlr1sy6Dd2II7cj3UGQ4SukdrhFMNNL7dJspcGO44NLQ6Ut1Tf&#10;yl+jIKNil19edfV+G1w1ZlVefepSqdXTnL2BCDSHh/jf/aEVvMT18Uv8AfL0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+oWztvwAAANsAAAAPAAAAAAAAAAAAAAAAAJ8CAABk&#10;cnMvZG93bnJldi54bWxQSwUGAAAAAAQABAD3AAAAiwMAAAAA&#10;">
                  <v:imagedata r:id="rId26" o:title=""/>
                  <v:path arrowok="t"/>
                </v:shape>
                <w10:wrap type="through"/>
              </v:group>
            </w:pict>
          </mc:Fallback>
        </mc:AlternateContent>
      </w:r>
      <w:r w:rsidR="00380ED0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31454" behindDoc="0" locked="0" layoutInCell="1" allowOverlap="1" wp14:anchorId="39E74DBE" wp14:editId="799E3408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90" o:spid="_x0000_s1026" style="position:absolute;z-index:2517314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" strokecolor="white [3212]" strokeweight="6pt">
                <v:stroke dashstyle="1 1" endcap="round"/>
              </v:line>
            </w:pict>
          </mc:Fallback>
        </mc:AlternateContent>
      </w:r>
      <w:r w:rsidR="003D445D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453F1815" wp14:editId="208BBD2A">
                <wp:simplePos x="0" y="0"/>
                <wp:positionH relativeFrom="column">
                  <wp:posOffset>863600</wp:posOffset>
                </wp:positionH>
                <wp:positionV relativeFrom="paragraph">
                  <wp:posOffset>123190</wp:posOffset>
                </wp:positionV>
                <wp:extent cx="5790565" cy="807085"/>
                <wp:effectExtent l="0" t="0" r="635" b="0"/>
                <wp:wrapThrough wrapText="bothSides">
                  <wp:wrapPolygon edited="0">
                    <wp:start x="0" y="0"/>
                    <wp:lineTo x="0" y="20903"/>
                    <wp:lineTo x="21531" y="20903"/>
                    <wp:lineTo x="21531" y="0"/>
                    <wp:lineTo x="0" y="0"/>
                  </wp:wrapPolygon>
                </wp:wrapThrough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5" cy="807085"/>
                        </a:xfrm>
                        <a:prstGeom prst="rect">
                          <a:avLst/>
                        </a:prstGeom>
                        <a:solidFill>
                          <a:srgbClr val="E0672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75570E" w:rsidRDefault="00BE3668" w:rsidP="0075570E">
                            <w:pPr>
                              <w:pStyle w:val="Textedebulles"/>
                              <w:spacing w:after="113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Stage de fin d’étude en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bioinformatique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5200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45" type="#_x0000_t202" style="position:absolute;margin-left:68pt;margin-top:9.7pt;width:455.95pt;height:63.55pt;z-index:-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" fillcolor="#e06721" stroked="f">
                <v:textbox inset="7mm,,,0">
                  <w:txbxContent>
                    <w:p w:rsidR="00533C46" w:rsidRPr="0075570E" w:rsidRDefault="00BE3668" w:rsidP="0075570E">
                      <w:pPr>
                        <w:pStyle w:val="Textedebulles"/>
                        <w:spacing w:after="113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Stage de fin d’étude en </w:t>
                      </w: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bioinformatique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3D445D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30431" behindDoc="1" locked="0" layoutInCell="1" allowOverlap="1" wp14:anchorId="2BE4BE70" wp14:editId="016AA1CA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1016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26" style="position:absolute;margin-left:-70.85pt;margin-top:9.95pt;width:139.2pt;height:747.95pt;z-index:-2515860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" fillcolor="#48b6a8" stroked="f"/>
            </w:pict>
          </mc:Fallback>
        </mc:AlternateContent>
      </w:r>
      <w:r w:rsidR="00260D98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72CD605A" wp14:editId="4BF64FB6">
                <wp:simplePos x="0" y="0"/>
                <wp:positionH relativeFrom="column">
                  <wp:posOffset>5788660</wp:posOffset>
                </wp:positionH>
                <wp:positionV relativeFrom="paragraph">
                  <wp:posOffset>113030</wp:posOffset>
                </wp:positionV>
                <wp:extent cx="855345" cy="835660"/>
                <wp:effectExtent l="0" t="0" r="33655" b="53340"/>
                <wp:wrapNone/>
                <wp:docPr id="92" name="Groupe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345" cy="835660"/>
                          <a:chOff x="0" y="0"/>
                          <a:chExt cx="855345" cy="835660"/>
                        </a:xfrm>
                      </wpg:grpSpPr>
                      <wps:wsp>
                        <wps:cNvPr id="60" name="Connecteur droit 60"/>
                        <wps:cNvCnPr/>
                        <wps:spPr>
                          <a:xfrm flipV="1">
                            <a:off x="0" y="0"/>
                            <a:ext cx="845185" cy="835660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61"/>
                        <wps:cNvCnPr/>
                        <wps:spPr>
                          <a:xfrm flipV="1">
                            <a:off x="26670" y="424815"/>
                            <a:ext cx="822960" cy="41084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62"/>
                        <wps:cNvCnPr/>
                        <wps:spPr>
                          <a:xfrm flipV="1">
                            <a:off x="29210" y="713105"/>
                            <a:ext cx="826135" cy="12255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92" o:spid="_x0000_s1026" style="position:absolute;margin-left:455.8pt;margin-top:8.9pt;width:67.35pt;height:65.8pt;z-index:251646464" coordsize="8553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">
                <v:line id="Connecteur droit 60" o:spid="_x0000_s1027" style="position:absolute;flip:y;visibility:visible;mso-wrap-style:square" from="0,0" to="8451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DD5sAAAADbAAAADwAAAGRycy9kb3ducmV2LnhtbERPS2sCMRC+F/ofwhR6q9n2YGU1ikgt&#10;QqHg6+Bt2Iybxc3MmkTd/vvmIHj8+N6TWe9bdaUQG2ED74MCFHEltuHawG67fBuBignZYitMBv4o&#10;wmz6/DTB0sqN13TdpFrlEI4lGnApdaXWsXLkMQ6kI87cUYLHlGGotQ14y+G+1R9FMdQeG84NDjta&#10;OKpOm4s3IF9e3Gh9OX//rn7222PxKXQIxry+9PMxqER9eojv7pU1MMzr85f8A/T0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wgw+bAAAAA2wAAAA8AAAAAAAAAAAAAAAAA&#10;oQIAAGRycy9kb3ducmV2LnhtbFBLBQYAAAAABAAEAPkAAACOAwAAAAA=&#10;" strokecolor="white" strokeweight="1.25pt">
                  <v:stroke dashstyle="1 1" endcap="round"/>
                </v:line>
                <v:line id="Connecteur droit 61" o:spid="_x0000_s1028" style="position:absolute;flip:y;visibility:visible;mso-wrap-style:square" from="266,4248" to="8496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xmfcQAAADbAAAADwAAAGRycy9kb3ducmV2LnhtbESPT2sCMRTE70K/Q3gFb5q1Bytbo5TS&#10;iiAI/umht8fmuVm6eW+bRF2/vSkUehxm5jfMfNn7Vl0oxEbYwGRcgCKuxDZcGzgePkYzUDEhW2yF&#10;ycCNIiwXD4M5llauvKPLPtUqQziWaMCl1JVax8qRxziWjjh7JwkeU5ah1jbgNcN9q5+KYqo9NpwX&#10;HHb05qj63p+9AXn34ma7889qu958Hk7Fs9BXMGb42L++gErUp//wX3ttDUwn8Psl/wC9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bGZ9xAAAANsAAAAPAAAAAAAAAAAA&#10;AAAAAKECAABkcnMvZG93bnJldi54bWxQSwUGAAAAAAQABAD5AAAAkgMAAAAA&#10;" strokecolor="white" strokeweight="1.25pt">
                  <v:stroke dashstyle="1 1" endcap="round"/>
                </v:line>
                <v:line id="Connecteur droit 62" o:spid="_x0000_s1029" style="position:absolute;flip:y;visibility:visible;mso-wrap-style:square" from="292,7131" to="8553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74CsQAAADbAAAADwAAAGRycy9kb3ducmV2LnhtbESPT2sCMRTE70K/Q3gFb5qtB5WtUUqp&#10;IhQK/umht8fmuVm6eW9Nom6/fSMUehxm5jfMYtX7Vl0pxEbYwNO4AEVciW24NnA8rEdzUDEhW2yF&#10;ycAPRVgtHwYLLK3ceEfXfapVhnAs0YBLqSu1jpUjj3EsHXH2ThI8pixDrW3AW4b7Vk+KYqo9NpwX&#10;HHb06qj63l+8AXnz4ua7y3nzsX3/PJyKmdBXMGb42L88g0rUp//wX3trDUwncP+Sf4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vgKxAAAANsAAAAPAAAAAAAAAAAA&#10;AAAAAKECAABkcnMvZG93bnJldi54bWxQSwUGAAAAAAQABAD5AAAAkgMAAAAA&#10;" strokecolor="white" strokeweight="1.25pt">
                  <v:stroke dashstyle="1 1" endcap="round"/>
                </v:line>
              </v:group>
            </w:pict>
          </mc:Fallback>
        </mc:AlternateContent>
      </w:r>
      <w:r w:rsidR="00533C46" w:rsidRPr="005429BE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35CD774" wp14:editId="5BC24AEA">
                <wp:simplePos x="0" y="0"/>
                <wp:positionH relativeFrom="column">
                  <wp:posOffset>-909320</wp:posOffset>
                </wp:positionH>
                <wp:positionV relativeFrom="paragraph">
                  <wp:posOffset>6031230</wp:posOffset>
                </wp:positionV>
                <wp:extent cx="1797862" cy="3554057"/>
                <wp:effectExtent l="0" t="0" r="31115" b="53340"/>
                <wp:wrapNone/>
                <wp:docPr id="89" name="Groupe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862" cy="3554057"/>
                          <a:chOff x="0" y="0"/>
                          <a:chExt cx="1797862" cy="3554057"/>
                        </a:xfrm>
                      </wpg:grpSpPr>
                      <wps:wsp>
                        <wps:cNvPr id="85" name="Connecteur droit 85"/>
                        <wps:cNvCnPr/>
                        <wps:spPr>
                          <a:xfrm flipH="1" flipV="1">
                            <a:off x="0" y="0"/>
                            <a:ext cx="1797862" cy="310305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eur droit 86"/>
                        <wps:cNvCnPr/>
                        <wps:spPr>
                          <a:xfrm flipH="1" flipV="1">
                            <a:off x="9525" y="1245235"/>
                            <a:ext cx="1775012" cy="185162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eur droit 87"/>
                        <wps:cNvCnPr/>
                        <wps:spPr>
                          <a:xfrm flipH="1" flipV="1">
                            <a:off x="5080" y="2531745"/>
                            <a:ext cx="1743748" cy="524174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eur droit 88"/>
                        <wps:cNvCnPr/>
                        <wps:spPr>
                          <a:xfrm flipH="1" flipV="1">
                            <a:off x="19050" y="2150745"/>
                            <a:ext cx="1684804" cy="140331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89" o:spid="_x0000_s1026" style="position:absolute;margin-left:-71.6pt;margin-top:474.9pt;width:141.55pt;height:279.85pt;z-index:251728896" coordsize="17978,3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">
                <v:line id="Connecteur droit 85" o:spid="_x0000_s1027" style="position:absolute;flip:x y;visibility:visible;mso-wrap-style:square" from="0,0" to="17978,31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nc8cEAAADbAAAADwAAAGRycy9kb3ducmV2LnhtbESPwWrDMBBE74H+g9hCbo3c0DbGjRJK&#10;INCr3X7A1trYTqyVkRRbztdXhUKOw8y8Ybb7aHoxkvOdZQXPqwwEcW11x42C76/jUw7CB2SNvWVS&#10;MJOH/e5hscVC24lLGqvQiARhX6CCNoShkNLXLRn0KzsQJ+9kncGQpGukdjgluOnlOsvepMGO00KL&#10;Ax1aqi/V1SjY/PjpPMdAN1/mljfRntC9KLV8jB/vIALFcA//tz+1gvwV/r6k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GdzxwQAAANsAAAAPAAAAAAAAAAAAAAAA&#10;AKECAABkcnMvZG93bnJldi54bWxQSwUGAAAAAAQABAD5AAAAjwMAAAAA&#10;" strokecolor="white" strokeweight="1.25pt">
                  <v:stroke dashstyle="1 1" endcap="round"/>
                </v:line>
                <v:line id="Connecteur droit 86" o:spid="_x0000_s1028" style="position:absolute;flip:x y;visibility:visible;mso-wrap-style:square" from="95,12452" to="17845,30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tChsAAAADbAAAADwAAAGRycy9kb3ducmV2LnhtbESPwWrDMBBE74X8g9hAbo2cEhLjRgkh&#10;UOjVbj9ga21sJ9bKSIot9+urQqHHYWbeMIdTNL0YyfnOsoLNOgNBXFvdcaPg8+PtOQfhA7LG3jIp&#10;mMnD6bh4OmCh7cQljVVoRIKwL1BBG8JQSOnrlgz6tR2Ik3e1zmBI0jVSO5wS3PTyJct20mDHaaHF&#10;gS4t1ffqYRTsv/x0m2Ogb1/mlvfRXtFtlVot4/kVRKAY/sN/7XetIN/B75f0A+T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bLQobAAAAA2wAAAA8AAAAAAAAAAAAAAAAA&#10;oQIAAGRycy9kb3ducmV2LnhtbFBLBQYAAAAABAAEAPkAAACOAwAAAAA=&#10;" strokecolor="white" strokeweight="1.25pt">
                  <v:stroke dashstyle="1 1" endcap="round"/>
                </v:line>
                <v:line id="Connecteur droit 87" o:spid="_x0000_s1029" style="position:absolute;flip:x y;visibility:visible;mso-wrap-style:square" from="50,25317" to="17488,30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fnHcAAAADbAAAADwAAAGRycy9kb3ducmV2LnhtbESPzWrDMBCE74G+g9hCb7HcEmLjRgmh&#10;UOjVSR9gY61/GmtlJDWW8/RVodDjMDPfMLtDNKO4kfODZQXPWQ6CuLF64E7B5/l9XYLwAVnjaJkU&#10;LOThsH9Y7bDSduaabqfQiQRhX6GCPoSpktI3PRn0mZ2Ik9daZzAk6TqpHc4Jbkb5kudbaXDgtNDj&#10;RG89NdfTt1FQXPz8tcRAd1+XlotoW3QbpZ4e4/EVRKAY/sN/7Q+toCzg90v6AX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H5x3AAAAA2wAAAA8AAAAAAAAAAAAAAAAA&#10;oQIAAGRycy9kb3ducmV2LnhtbFBLBQYAAAAABAAEAPkAAACOAwAAAAA=&#10;" strokecolor="white" strokeweight="1.25pt">
                  <v:stroke dashstyle="1 1" endcap="round"/>
                </v:line>
                <v:line id="Connecteur droit 88" o:spid="_x0000_s1030" style="position:absolute;flip:x y;visibility:visible;mso-wrap-style:square" from="190,21507" to="17038,35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hzb70AAADbAAAADwAAAGRycy9kb3ducmV2LnhtbERP3WrCMBS+H/gO4Qi7m6ky1tI1FRGE&#10;3drtAc6aY1ttTkoSbdzTmwthlx/ff7WNZhQ3cn6wrGC9ykAQt1YP3Cn4+T68FSB8QNY4WiYFd/Kw&#10;rRcvFZbaznykWxM6kULYl6igD2EqpfRtTwb9yk7EiTtZZzAk6DqpHc4p3Ixyk2Uf0uDAqaHHifY9&#10;tZfmahTkv34+32OgP38sLOfRntC9K/W6jLtPEIFi+Bc/3V9aQZHGpi/pB8j6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gYc2+9AAAA2wAAAA8AAAAAAAAAAAAAAAAAoQIA&#10;AGRycy9kb3ducmV2LnhtbFBLBQYAAAAABAAEAPkAAACLAwAAAAA=&#10;" strokecolor="white" strokeweight="1.25pt">
                  <v:stroke dashstyle="1 1" endcap="round"/>
                </v:line>
              </v:group>
            </w:pict>
          </mc:Fallback>
        </mc:AlternateContent>
      </w:r>
      <w:r w:rsidR="00770BCC" w:rsidRPr="005429BE">
        <w:t xml:space="preserve"> </w:t>
      </w:r>
    </w:p>
    <w:sectPr w:rsidR="00AF7C19" w:rsidRPr="005429BE" w:rsidSect="00F93E26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16ED" w:rsidRDefault="000216ED" w:rsidP="00B51FFB">
      <w:r>
        <w:separator/>
      </w:r>
    </w:p>
  </w:endnote>
  <w:endnote w:type="continuationSeparator" w:id="0">
    <w:p w:rsidR="000216ED" w:rsidRDefault="000216ED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16ED" w:rsidRDefault="000216ED" w:rsidP="00B51FFB">
      <w:r>
        <w:separator/>
      </w:r>
    </w:p>
  </w:footnote>
  <w:footnote w:type="continuationSeparator" w:id="0">
    <w:p w:rsidR="000216ED" w:rsidRDefault="000216ED" w:rsidP="00B51F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50A75"/>
    <w:multiLevelType w:val="hybridMultilevel"/>
    <w:tmpl w:val="022EE6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468BEF4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704582"/>
    <w:multiLevelType w:val="hybridMultilevel"/>
    <w:tmpl w:val="1D746E6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73F03D4C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775985"/>
    <w:multiLevelType w:val="hybridMultilevel"/>
    <w:tmpl w:val="7AD47C7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7736BCB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"/>
  </w:num>
  <w:num w:numId="3">
    <w:abstractNumId w:val="21"/>
  </w:num>
  <w:num w:numId="4">
    <w:abstractNumId w:val="9"/>
  </w:num>
  <w:num w:numId="5">
    <w:abstractNumId w:val="19"/>
  </w:num>
  <w:num w:numId="6">
    <w:abstractNumId w:val="2"/>
  </w:num>
  <w:num w:numId="7">
    <w:abstractNumId w:val="6"/>
  </w:num>
  <w:num w:numId="8">
    <w:abstractNumId w:val="16"/>
  </w:num>
  <w:num w:numId="9">
    <w:abstractNumId w:val="22"/>
  </w:num>
  <w:num w:numId="10">
    <w:abstractNumId w:val="28"/>
  </w:num>
  <w:num w:numId="11">
    <w:abstractNumId w:val="31"/>
  </w:num>
  <w:num w:numId="12">
    <w:abstractNumId w:val="29"/>
  </w:num>
  <w:num w:numId="13">
    <w:abstractNumId w:val="34"/>
  </w:num>
  <w:num w:numId="14">
    <w:abstractNumId w:val="38"/>
  </w:num>
  <w:num w:numId="15">
    <w:abstractNumId w:val="15"/>
  </w:num>
  <w:num w:numId="16">
    <w:abstractNumId w:val="12"/>
  </w:num>
  <w:num w:numId="17">
    <w:abstractNumId w:val="1"/>
  </w:num>
  <w:num w:numId="18">
    <w:abstractNumId w:val="7"/>
  </w:num>
  <w:num w:numId="19">
    <w:abstractNumId w:val="32"/>
  </w:num>
  <w:num w:numId="20">
    <w:abstractNumId w:val="23"/>
  </w:num>
  <w:num w:numId="21">
    <w:abstractNumId w:val="25"/>
  </w:num>
  <w:num w:numId="22">
    <w:abstractNumId w:val="18"/>
  </w:num>
  <w:num w:numId="23">
    <w:abstractNumId w:val="30"/>
  </w:num>
  <w:num w:numId="24">
    <w:abstractNumId w:val="5"/>
  </w:num>
  <w:num w:numId="25">
    <w:abstractNumId w:val="4"/>
  </w:num>
  <w:num w:numId="26">
    <w:abstractNumId w:val="20"/>
  </w:num>
  <w:num w:numId="27">
    <w:abstractNumId w:val="24"/>
  </w:num>
  <w:num w:numId="28">
    <w:abstractNumId w:val="0"/>
  </w:num>
  <w:num w:numId="29">
    <w:abstractNumId w:val="27"/>
  </w:num>
  <w:num w:numId="30">
    <w:abstractNumId w:val="10"/>
  </w:num>
  <w:num w:numId="31">
    <w:abstractNumId w:val="14"/>
  </w:num>
  <w:num w:numId="32">
    <w:abstractNumId w:val="17"/>
  </w:num>
  <w:num w:numId="33">
    <w:abstractNumId w:val="33"/>
  </w:num>
  <w:num w:numId="34">
    <w:abstractNumId w:val="8"/>
  </w:num>
  <w:num w:numId="35">
    <w:abstractNumId w:val="35"/>
  </w:num>
  <w:num w:numId="36">
    <w:abstractNumId w:val="26"/>
  </w:num>
  <w:num w:numId="37">
    <w:abstractNumId w:val="11"/>
  </w:num>
  <w:num w:numId="38">
    <w:abstractNumId w:val="37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removePersonalInformation/>
  <w:removeDateAndTim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9DA"/>
    <w:rsid w:val="000216ED"/>
    <w:rsid w:val="000554BA"/>
    <w:rsid w:val="000674B6"/>
    <w:rsid w:val="00093E15"/>
    <w:rsid w:val="000A425D"/>
    <w:rsid w:val="000B4DB5"/>
    <w:rsid w:val="000E5A1F"/>
    <w:rsid w:val="00164F33"/>
    <w:rsid w:val="001B01AB"/>
    <w:rsid w:val="001B55A0"/>
    <w:rsid w:val="001F2AED"/>
    <w:rsid w:val="002303A4"/>
    <w:rsid w:val="002319E2"/>
    <w:rsid w:val="002328C4"/>
    <w:rsid w:val="00245D7A"/>
    <w:rsid w:val="00260D98"/>
    <w:rsid w:val="00276569"/>
    <w:rsid w:val="002C0306"/>
    <w:rsid w:val="002C41C0"/>
    <w:rsid w:val="002F0B4E"/>
    <w:rsid w:val="00326DB4"/>
    <w:rsid w:val="0034240B"/>
    <w:rsid w:val="003615FE"/>
    <w:rsid w:val="00380ED0"/>
    <w:rsid w:val="003D445D"/>
    <w:rsid w:val="003E0365"/>
    <w:rsid w:val="004228E2"/>
    <w:rsid w:val="00425919"/>
    <w:rsid w:val="00427934"/>
    <w:rsid w:val="0043288E"/>
    <w:rsid w:val="00446CB6"/>
    <w:rsid w:val="004B60AA"/>
    <w:rsid w:val="004D19B3"/>
    <w:rsid w:val="00513ED6"/>
    <w:rsid w:val="005311EF"/>
    <w:rsid w:val="00533C46"/>
    <w:rsid w:val="005429BE"/>
    <w:rsid w:val="00547708"/>
    <w:rsid w:val="005706B0"/>
    <w:rsid w:val="006C02FF"/>
    <w:rsid w:val="00702B0D"/>
    <w:rsid w:val="0072352F"/>
    <w:rsid w:val="00723E58"/>
    <w:rsid w:val="0075489B"/>
    <w:rsid w:val="0075570E"/>
    <w:rsid w:val="007648F2"/>
    <w:rsid w:val="00770BCC"/>
    <w:rsid w:val="00773A5E"/>
    <w:rsid w:val="00791F2D"/>
    <w:rsid w:val="008131F3"/>
    <w:rsid w:val="008241C3"/>
    <w:rsid w:val="008321BA"/>
    <w:rsid w:val="008354B0"/>
    <w:rsid w:val="008424FA"/>
    <w:rsid w:val="008969DA"/>
    <w:rsid w:val="008A433A"/>
    <w:rsid w:val="008B6171"/>
    <w:rsid w:val="008E1B65"/>
    <w:rsid w:val="00900132"/>
    <w:rsid w:val="00945931"/>
    <w:rsid w:val="009B7618"/>
    <w:rsid w:val="00A51A80"/>
    <w:rsid w:val="00A9443F"/>
    <w:rsid w:val="00AA6C16"/>
    <w:rsid w:val="00AE5FB9"/>
    <w:rsid w:val="00AF7C19"/>
    <w:rsid w:val="00B0288C"/>
    <w:rsid w:val="00B20885"/>
    <w:rsid w:val="00B47022"/>
    <w:rsid w:val="00B51FFB"/>
    <w:rsid w:val="00BC5ADF"/>
    <w:rsid w:val="00BE3668"/>
    <w:rsid w:val="00BE5C04"/>
    <w:rsid w:val="00BF2AB7"/>
    <w:rsid w:val="00C27868"/>
    <w:rsid w:val="00C90FAE"/>
    <w:rsid w:val="00CD01F1"/>
    <w:rsid w:val="00CE06E8"/>
    <w:rsid w:val="00CE5945"/>
    <w:rsid w:val="00D0542E"/>
    <w:rsid w:val="00D24B71"/>
    <w:rsid w:val="00D326EE"/>
    <w:rsid w:val="00D4526E"/>
    <w:rsid w:val="00D8598A"/>
    <w:rsid w:val="00D873DD"/>
    <w:rsid w:val="00DC5877"/>
    <w:rsid w:val="00E20AF4"/>
    <w:rsid w:val="00E2323F"/>
    <w:rsid w:val="00E27B5B"/>
    <w:rsid w:val="00E36CF4"/>
    <w:rsid w:val="00E76932"/>
    <w:rsid w:val="00E83E16"/>
    <w:rsid w:val="00E9066B"/>
    <w:rsid w:val="00E943E6"/>
    <w:rsid w:val="00E968B5"/>
    <w:rsid w:val="00ED2268"/>
    <w:rsid w:val="00F50569"/>
    <w:rsid w:val="00F52B97"/>
    <w:rsid w:val="00F5319B"/>
    <w:rsid w:val="00F93E26"/>
    <w:rsid w:val="00FB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B6A272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A784F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B6A272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A784F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Travail\CV%20Lettre\CV_Stage_2014_2015.dotx" TargetMode="External"/></Relationships>
</file>

<file path=word/theme/theme1.xml><?xml version="1.0" encoding="utf-8"?>
<a:theme xmlns:a="http://schemas.openxmlformats.org/drawingml/2006/main" name="Thèm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CV_Stage_2014_2015.dotx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moderne coloré (design vertical)</vt:lpstr>
    </vt:vector>
  </TitlesOfParts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creator/>
  <cp:lastModifiedBy/>
  <cp:revision>1</cp:revision>
  <dcterms:created xsi:type="dcterms:W3CDTF">2014-07-28T15:12:00Z</dcterms:created>
  <dcterms:modified xsi:type="dcterms:W3CDTF">2014-10-06T08:37:00Z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TC043158559991</vt:lpwstr>
  </property>
</Properties>
</file>